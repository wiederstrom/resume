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F81D6A" w14:textId="77777777" w:rsidR="008649CD" w:rsidRPr="007C3633" w:rsidRDefault="006D679A">
      <w:pPr>
        <w:rPr>
          <w:b/>
          <w:sz w:val="36"/>
          <w:szCs w:val="36"/>
        </w:rPr>
      </w:pPr>
      <w:r w:rsidRPr="007C3633">
        <w:rPr>
          <w:b/>
          <w:sz w:val="36"/>
          <w:szCs w:val="36"/>
        </w:rPr>
        <w:t xml:space="preserve">Stillingsbeskrivelse av vervene i </w:t>
      </w:r>
      <w:proofErr w:type="spellStart"/>
      <w:r w:rsidRPr="007C3633">
        <w:rPr>
          <w:b/>
          <w:sz w:val="36"/>
          <w:szCs w:val="36"/>
        </w:rPr>
        <w:t>Hovedrussestyret</w:t>
      </w:r>
      <w:proofErr w:type="spellEnd"/>
      <w:r w:rsidRPr="007C3633">
        <w:rPr>
          <w:b/>
          <w:sz w:val="36"/>
          <w:szCs w:val="36"/>
        </w:rPr>
        <w:t xml:space="preserve"> i Bergen</w:t>
      </w:r>
    </w:p>
    <w:p w14:paraId="5E8D2A39" w14:textId="77777777" w:rsidR="006D679A" w:rsidRDefault="006D679A"/>
    <w:p w14:paraId="6899A7D1" w14:textId="77777777" w:rsidR="006D679A" w:rsidRPr="00F71E9A" w:rsidRDefault="006D679A">
      <w:pPr>
        <w:rPr>
          <w:b/>
        </w:rPr>
      </w:pPr>
      <w:r w:rsidRPr="00F71E9A">
        <w:rPr>
          <w:b/>
        </w:rPr>
        <w:t>President:</w:t>
      </w:r>
    </w:p>
    <w:p w14:paraId="69C7F855" w14:textId="77777777" w:rsidR="006D679A" w:rsidRDefault="006D679A">
      <w:r>
        <w:t>Presidenten er den som har det overordnede ansvaret for gjennomføringen av russetiden i Hordaland, og er således leder for resten av styret Presidenten skal delegere oppgaver og sørge for at resten av styret gjennomfører de oppgaver de skal gjøre. Presidenten er som resten av styret demokratisk valgt av representanter fra russestyrene fra de videregående skolene i Hordaland.</w:t>
      </w:r>
    </w:p>
    <w:p w14:paraId="378EB4F0" w14:textId="77777777" w:rsidR="006D679A" w:rsidRDefault="006D679A"/>
    <w:p w14:paraId="78C02FC7" w14:textId="77777777" w:rsidR="00CB2F1C" w:rsidRDefault="006D679A">
      <w:r>
        <w:t>Stillingskrav til presidentvervet:</w:t>
      </w:r>
    </w:p>
    <w:p w14:paraId="7FF5E844" w14:textId="77777777" w:rsidR="006D679A" w:rsidRDefault="00CB2F1C" w:rsidP="006D679A">
      <w:pPr>
        <w:pStyle w:val="ListParagraph"/>
        <w:numPr>
          <w:ilvl w:val="0"/>
          <w:numId w:val="1"/>
        </w:numPr>
      </w:pPr>
      <w:r>
        <w:t>Ansvarsfull</w:t>
      </w:r>
    </w:p>
    <w:p w14:paraId="17DC6607" w14:textId="77777777" w:rsidR="00CB2F1C" w:rsidRDefault="00CB2F1C" w:rsidP="006D679A">
      <w:pPr>
        <w:pStyle w:val="ListParagraph"/>
        <w:numPr>
          <w:ilvl w:val="0"/>
          <w:numId w:val="1"/>
        </w:numPr>
      </w:pPr>
      <w:r>
        <w:t>Organisert</w:t>
      </w:r>
    </w:p>
    <w:p w14:paraId="7D42CE9D" w14:textId="77777777" w:rsidR="006D679A" w:rsidRDefault="00FA6CED" w:rsidP="006D679A">
      <w:pPr>
        <w:pStyle w:val="ListParagraph"/>
        <w:numPr>
          <w:ilvl w:val="0"/>
          <w:numId w:val="1"/>
        </w:numPr>
      </w:pPr>
      <w:r>
        <w:t>Samarbeidsorientert</w:t>
      </w:r>
    </w:p>
    <w:p w14:paraId="06FD6675" w14:textId="77777777" w:rsidR="00FA6CED" w:rsidRDefault="00FA6CED" w:rsidP="00FA6CED">
      <w:pPr>
        <w:pStyle w:val="ListParagraph"/>
        <w:numPr>
          <w:ilvl w:val="0"/>
          <w:numId w:val="1"/>
        </w:numPr>
      </w:pPr>
      <w:r>
        <w:t>Solide lederegenskaper</w:t>
      </w:r>
    </w:p>
    <w:p w14:paraId="42504F13" w14:textId="77777777" w:rsidR="00FA6CED" w:rsidRDefault="00FA6CED" w:rsidP="006D679A">
      <w:pPr>
        <w:pStyle w:val="ListParagraph"/>
        <w:numPr>
          <w:ilvl w:val="0"/>
          <w:numId w:val="1"/>
        </w:numPr>
      </w:pPr>
      <w:r>
        <w:t>Må ikke være redd for konfrontasjoner</w:t>
      </w:r>
    </w:p>
    <w:p w14:paraId="1DF66B10" w14:textId="77777777" w:rsidR="00CB2F1C" w:rsidRDefault="00CB2F1C" w:rsidP="006D679A">
      <w:pPr>
        <w:pStyle w:val="ListParagraph"/>
        <w:numPr>
          <w:ilvl w:val="0"/>
          <w:numId w:val="1"/>
        </w:numPr>
      </w:pPr>
      <w:r>
        <w:t>Må like å ta i et tak, og kunne jobbe lange dager</w:t>
      </w:r>
    </w:p>
    <w:p w14:paraId="11761284" w14:textId="77777777" w:rsidR="00CB2F1C" w:rsidRDefault="00CB2F1C" w:rsidP="00CB2F1C"/>
    <w:p w14:paraId="79B1134A" w14:textId="77777777" w:rsidR="00CB2F1C" w:rsidRPr="00F71E9A" w:rsidRDefault="00CB2F1C" w:rsidP="00CB2F1C">
      <w:pPr>
        <w:rPr>
          <w:b/>
        </w:rPr>
      </w:pPr>
      <w:r w:rsidRPr="00F71E9A">
        <w:rPr>
          <w:b/>
        </w:rPr>
        <w:t>Visepresident:</w:t>
      </w:r>
    </w:p>
    <w:p w14:paraId="193DE6B6" w14:textId="77777777" w:rsidR="00CB2F1C" w:rsidRDefault="00CB2F1C" w:rsidP="00CB2F1C">
      <w:r>
        <w:t>Visepresidenten er Presidentens høyre hånd, og representerer Presidenten ved eventuelt fravær. Visepresidentens hovedoppgave er å hjelpe Presidenten med hans oppgaver, og ellers gjøre forfallende arbeid.</w:t>
      </w:r>
    </w:p>
    <w:p w14:paraId="76C88C16" w14:textId="77777777" w:rsidR="00CB2F1C" w:rsidRDefault="00CB2F1C" w:rsidP="00CB2F1C"/>
    <w:p w14:paraId="06B31C23" w14:textId="77777777" w:rsidR="00CB2F1C" w:rsidRDefault="00CB2F1C" w:rsidP="00CB2F1C">
      <w:r>
        <w:t>Stillingskrav til visepresidentvervet:</w:t>
      </w:r>
    </w:p>
    <w:p w14:paraId="204B0CCF" w14:textId="77777777" w:rsidR="00CB2F1C" w:rsidRDefault="00F71E9A" w:rsidP="00CB2F1C">
      <w:pPr>
        <w:pStyle w:val="ListParagraph"/>
        <w:numPr>
          <w:ilvl w:val="0"/>
          <w:numId w:val="1"/>
        </w:numPr>
      </w:pPr>
      <w:r>
        <w:t>Samarb</w:t>
      </w:r>
      <w:r w:rsidR="00CB2F1C">
        <w:t>eidsvillig</w:t>
      </w:r>
    </w:p>
    <w:p w14:paraId="7A372D79" w14:textId="77777777" w:rsidR="00CB2F1C" w:rsidRDefault="00CB2F1C" w:rsidP="00CB2F1C">
      <w:pPr>
        <w:pStyle w:val="ListParagraph"/>
        <w:numPr>
          <w:ilvl w:val="0"/>
          <w:numId w:val="1"/>
        </w:numPr>
      </w:pPr>
      <w:r>
        <w:t>Organisert</w:t>
      </w:r>
    </w:p>
    <w:p w14:paraId="31D877B7" w14:textId="77777777" w:rsidR="00CB2F1C" w:rsidRDefault="00CB2F1C" w:rsidP="00CB2F1C">
      <w:pPr>
        <w:pStyle w:val="ListParagraph"/>
        <w:numPr>
          <w:ilvl w:val="0"/>
          <w:numId w:val="1"/>
        </w:numPr>
      </w:pPr>
      <w:r>
        <w:t>Må like å ta i et tak, og kunne jobbe lange dager</w:t>
      </w:r>
    </w:p>
    <w:p w14:paraId="58756B97" w14:textId="77777777" w:rsidR="00F71E9A" w:rsidRDefault="00F71E9A" w:rsidP="00F71E9A"/>
    <w:p w14:paraId="2BAD5DF8" w14:textId="77777777" w:rsidR="00F71E9A" w:rsidRPr="00F71E9A" w:rsidRDefault="00F71E9A" w:rsidP="00F71E9A">
      <w:pPr>
        <w:rPr>
          <w:b/>
        </w:rPr>
      </w:pPr>
      <w:r w:rsidRPr="00F71E9A">
        <w:rPr>
          <w:b/>
        </w:rPr>
        <w:t>Økonomiansvarlig:</w:t>
      </w:r>
    </w:p>
    <w:p w14:paraId="34FAABF7" w14:textId="77777777" w:rsidR="00F71E9A" w:rsidRDefault="00F71E9A" w:rsidP="00F71E9A">
      <w:r>
        <w:t>Økonomiansvarlig har ansvar for å lage budsjett og føre regnskap. Økonomiansvarlig har oversikt over alle penger som går inn og ut av russestyrets konto, og har ansvar for å betale regninger. Det er også økonomiansvarlig som har ansvar for å bedømme om økonomiske avgjørelser er forsvarlige.</w:t>
      </w:r>
    </w:p>
    <w:p w14:paraId="0FA3F767" w14:textId="77777777" w:rsidR="00F71E9A" w:rsidRDefault="00F71E9A" w:rsidP="00F71E9A"/>
    <w:p w14:paraId="2056E7A3" w14:textId="77777777" w:rsidR="00F71E9A" w:rsidRDefault="00F71E9A" w:rsidP="00F71E9A">
      <w:r>
        <w:t>Stillingskrav til økonomiansvarlig:</w:t>
      </w:r>
    </w:p>
    <w:p w14:paraId="41011B0D" w14:textId="77777777" w:rsidR="00F71E9A" w:rsidRDefault="00F71E9A" w:rsidP="00F71E9A">
      <w:pPr>
        <w:pStyle w:val="ListParagraph"/>
        <w:numPr>
          <w:ilvl w:val="0"/>
          <w:numId w:val="1"/>
        </w:numPr>
      </w:pPr>
      <w:r>
        <w:t>Bør ha generell kunnskap om budsjettering og regnskapsføring</w:t>
      </w:r>
    </w:p>
    <w:p w14:paraId="62779C76" w14:textId="77777777" w:rsidR="00F71E9A" w:rsidRDefault="00F71E9A" w:rsidP="00F71E9A">
      <w:pPr>
        <w:pStyle w:val="ListParagraph"/>
        <w:numPr>
          <w:ilvl w:val="0"/>
          <w:numId w:val="1"/>
        </w:numPr>
      </w:pPr>
      <w:r>
        <w:t>Kjennskap til Excel er et minimumskrav</w:t>
      </w:r>
    </w:p>
    <w:p w14:paraId="21BA336F" w14:textId="77777777" w:rsidR="00F71E9A" w:rsidRDefault="00F71E9A" w:rsidP="00F71E9A">
      <w:pPr>
        <w:pStyle w:val="ListParagraph"/>
        <w:numPr>
          <w:ilvl w:val="0"/>
          <w:numId w:val="1"/>
        </w:numPr>
      </w:pPr>
      <w:r>
        <w:t>Være ryddig og organisert</w:t>
      </w:r>
    </w:p>
    <w:p w14:paraId="7F53F79F" w14:textId="77777777" w:rsidR="00F71E9A" w:rsidRDefault="00F71E9A" w:rsidP="00F71E9A">
      <w:pPr>
        <w:pStyle w:val="ListParagraph"/>
        <w:numPr>
          <w:ilvl w:val="0"/>
          <w:numId w:val="1"/>
        </w:numPr>
      </w:pPr>
      <w:r>
        <w:t xml:space="preserve">Ha en realistisk og kritisk </w:t>
      </w:r>
      <w:proofErr w:type="spellStart"/>
      <w:r>
        <w:t>instilling</w:t>
      </w:r>
      <w:proofErr w:type="spellEnd"/>
    </w:p>
    <w:p w14:paraId="534F87D8" w14:textId="77777777" w:rsidR="009521E3" w:rsidRDefault="009521E3" w:rsidP="009521E3"/>
    <w:p w14:paraId="2D1B57B1" w14:textId="77777777" w:rsidR="009521E3" w:rsidRDefault="009521E3" w:rsidP="009521E3">
      <w:pPr>
        <w:rPr>
          <w:b/>
        </w:rPr>
      </w:pPr>
      <w:proofErr w:type="spellStart"/>
      <w:r w:rsidRPr="009521E3">
        <w:rPr>
          <w:b/>
        </w:rPr>
        <w:t>Imformasjonsansvarlig</w:t>
      </w:r>
      <w:proofErr w:type="spellEnd"/>
      <w:r w:rsidRPr="009521E3">
        <w:rPr>
          <w:b/>
        </w:rPr>
        <w:t>:</w:t>
      </w:r>
    </w:p>
    <w:p w14:paraId="0CFFDC33" w14:textId="77777777" w:rsidR="009521E3" w:rsidRDefault="009521E3" w:rsidP="009521E3">
      <w:r>
        <w:t>Informasjonsansvarlig har ansvar for en jevn og fyldig informasjonsflyt til russestyrene, og hver enkelt russ.</w:t>
      </w:r>
    </w:p>
    <w:p w14:paraId="4EAF3B29" w14:textId="77777777" w:rsidR="009521E3" w:rsidRDefault="009521E3" w:rsidP="009521E3">
      <w:r>
        <w:t xml:space="preserve">Vil måtte benytte verktøy som websider, </w:t>
      </w:r>
      <w:proofErr w:type="spellStart"/>
      <w:r>
        <w:t>facebook</w:t>
      </w:r>
      <w:proofErr w:type="spellEnd"/>
      <w:r>
        <w:t xml:space="preserve">-sider, plakater og </w:t>
      </w:r>
      <w:proofErr w:type="spellStart"/>
      <w:r>
        <w:t>sms</w:t>
      </w:r>
      <w:proofErr w:type="spellEnd"/>
      <w:r>
        <w:t>.</w:t>
      </w:r>
    </w:p>
    <w:p w14:paraId="337D7B4C" w14:textId="77777777" w:rsidR="009521E3" w:rsidRDefault="009521E3" w:rsidP="009521E3">
      <w:r>
        <w:lastRenderedPageBreak/>
        <w:t xml:space="preserve">Informasjonsansvarlig har også ansvar for utformingen av </w:t>
      </w:r>
      <w:proofErr w:type="spellStart"/>
      <w:r>
        <w:t>Bergenslegget</w:t>
      </w:r>
      <w:proofErr w:type="spellEnd"/>
      <w:r>
        <w:t xml:space="preserve"> og informasjonsfolderen.</w:t>
      </w:r>
    </w:p>
    <w:p w14:paraId="6FEFDF8F" w14:textId="77777777" w:rsidR="009521E3" w:rsidRDefault="009521E3" w:rsidP="009521E3"/>
    <w:p w14:paraId="60605FB1" w14:textId="77777777" w:rsidR="009521E3" w:rsidRDefault="009521E3" w:rsidP="009521E3"/>
    <w:p w14:paraId="6C43F51F" w14:textId="77777777" w:rsidR="009521E3" w:rsidRDefault="009521E3" w:rsidP="009521E3">
      <w:r>
        <w:t>Stillingskrav til informasjonsansvarlig:</w:t>
      </w:r>
    </w:p>
    <w:p w14:paraId="061F8EB7" w14:textId="77777777" w:rsidR="009521E3" w:rsidRDefault="009521E3" w:rsidP="009521E3">
      <w:pPr>
        <w:pStyle w:val="ListParagraph"/>
        <w:numPr>
          <w:ilvl w:val="0"/>
          <w:numId w:val="1"/>
        </w:numPr>
      </w:pPr>
      <w:r>
        <w:t>Flink til å formulere seg</w:t>
      </w:r>
    </w:p>
    <w:p w14:paraId="03B2BE0D" w14:textId="77777777" w:rsidR="009521E3" w:rsidRDefault="009521E3" w:rsidP="009521E3">
      <w:pPr>
        <w:pStyle w:val="ListParagraph"/>
        <w:numPr>
          <w:ilvl w:val="0"/>
          <w:numId w:val="1"/>
        </w:numPr>
      </w:pPr>
      <w:r>
        <w:t xml:space="preserve">Generell interesse for data og </w:t>
      </w:r>
      <w:proofErr w:type="spellStart"/>
      <w:r>
        <w:t>sosialemedier</w:t>
      </w:r>
      <w:proofErr w:type="spellEnd"/>
    </w:p>
    <w:p w14:paraId="7B31BBB5" w14:textId="77777777" w:rsidR="009521E3" w:rsidRDefault="009521E3" w:rsidP="009521E3">
      <w:pPr>
        <w:pStyle w:val="ListParagraph"/>
        <w:numPr>
          <w:ilvl w:val="0"/>
          <w:numId w:val="1"/>
        </w:numPr>
      </w:pPr>
      <w:r>
        <w:t>Ha kunnskap til foto og grafiskutforming</w:t>
      </w:r>
    </w:p>
    <w:p w14:paraId="3DFAF76E" w14:textId="77777777" w:rsidR="009521E3" w:rsidRDefault="009521E3" w:rsidP="009521E3">
      <w:pPr>
        <w:pStyle w:val="ListParagraph"/>
        <w:numPr>
          <w:ilvl w:val="0"/>
          <w:numId w:val="1"/>
        </w:numPr>
      </w:pPr>
      <w:r>
        <w:t>Samarbeidsvillig</w:t>
      </w:r>
    </w:p>
    <w:p w14:paraId="5FF3075B" w14:textId="77777777" w:rsidR="009521E3" w:rsidRDefault="009521E3" w:rsidP="009521E3"/>
    <w:p w14:paraId="096E2A71" w14:textId="77777777" w:rsidR="009521E3" w:rsidRPr="009521E3" w:rsidRDefault="009521E3" w:rsidP="009521E3">
      <w:pPr>
        <w:rPr>
          <w:b/>
        </w:rPr>
      </w:pPr>
      <w:r w:rsidRPr="009521E3">
        <w:rPr>
          <w:b/>
        </w:rPr>
        <w:t>Arrangementsansvarlig:</w:t>
      </w:r>
    </w:p>
    <w:p w14:paraId="625EF89B" w14:textId="77777777" w:rsidR="009521E3" w:rsidRDefault="009521E3" w:rsidP="009521E3">
      <w:r>
        <w:t xml:space="preserve">Arrangementsansvarlig har ansvar for planlegging og gjennomføring av arrangementene i regi av </w:t>
      </w:r>
      <w:proofErr w:type="spellStart"/>
      <w:r>
        <w:t>HiB</w:t>
      </w:r>
      <w:proofErr w:type="spellEnd"/>
      <w:r>
        <w:t>.</w:t>
      </w:r>
    </w:p>
    <w:p w14:paraId="70743E0E" w14:textId="77777777" w:rsidR="009521E3" w:rsidRDefault="009521E3" w:rsidP="009521E3">
      <w:r>
        <w:t xml:space="preserve">Fra jul til 17. Mai vil </w:t>
      </w:r>
      <w:proofErr w:type="spellStart"/>
      <w:r>
        <w:t>HiB</w:t>
      </w:r>
      <w:proofErr w:type="spellEnd"/>
      <w:r>
        <w:t xml:space="preserve"> være arrangør av flere store arrangementer, alt fra </w:t>
      </w:r>
      <w:proofErr w:type="spellStart"/>
      <w:r>
        <w:t>russekickoff</w:t>
      </w:r>
      <w:proofErr w:type="spellEnd"/>
      <w:r>
        <w:t xml:space="preserve"> til Innvielsen og </w:t>
      </w:r>
      <w:proofErr w:type="spellStart"/>
      <w:r>
        <w:t>Russeuken</w:t>
      </w:r>
      <w:proofErr w:type="spellEnd"/>
      <w:r>
        <w:t xml:space="preserve">. </w:t>
      </w:r>
    </w:p>
    <w:p w14:paraId="367D8092" w14:textId="77777777" w:rsidR="009521E3" w:rsidRDefault="009521E3" w:rsidP="009521E3">
      <w:r>
        <w:t xml:space="preserve">Arrangementsansvarlig vil i tett samarbeid med Presidenten måtte planlegge alle detaljer rundt arrangementene, utforme kjøreplan og sørge for at arrangementene blir gjennomført etter planen. </w:t>
      </w:r>
    </w:p>
    <w:p w14:paraId="07BA20A8" w14:textId="77777777" w:rsidR="009521E3" w:rsidRDefault="009521E3" w:rsidP="009521E3"/>
    <w:p w14:paraId="0A8388AE" w14:textId="77777777" w:rsidR="009521E3" w:rsidRDefault="009521E3" w:rsidP="009521E3">
      <w:r>
        <w:t>Stillingskrav til arrangementsansvarlig:</w:t>
      </w:r>
    </w:p>
    <w:p w14:paraId="731F1ECD" w14:textId="77777777" w:rsidR="009521E3" w:rsidRDefault="009521E3" w:rsidP="009521E3">
      <w:pPr>
        <w:pStyle w:val="ListParagraph"/>
        <w:numPr>
          <w:ilvl w:val="0"/>
          <w:numId w:val="1"/>
        </w:numPr>
      </w:pPr>
      <w:r>
        <w:t>Være organisert og ryddig</w:t>
      </w:r>
    </w:p>
    <w:p w14:paraId="0BED8308" w14:textId="77777777" w:rsidR="009521E3" w:rsidRDefault="009521E3" w:rsidP="009521E3">
      <w:pPr>
        <w:pStyle w:val="ListParagraph"/>
        <w:numPr>
          <w:ilvl w:val="0"/>
          <w:numId w:val="1"/>
        </w:numPr>
      </w:pPr>
      <w:r>
        <w:t>Hyggelig og imøtekommende</w:t>
      </w:r>
    </w:p>
    <w:p w14:paraId="31C87464" w14:textId="77777777" w:rsidR="009521E3" w:rsidRDefault="009521E3" w:rsidP="009521E3">
      <w:pPr>
        <w:pStyle w:val="ListParagraph"/>
        <w:numPr>
          <w:ilvl w:val="0"/>
          <w:numId w:val="1"/>
        </w:numPr>
      </w:pPr>
      <w:r>
        <w:t>Glad i å jobbe lange dager</w:t>
      </w:r>
    </w:p>
    <w:p w14:paraId="7225F9CA" w14:textId="77777777" w:rsidR="009521E3" w:rsidRDefault="007C3633" w:rsidP="009521E3">
      <w:pPr>
        <w:pStyle w:val="ListParagraph"/>
        <w:numPr>
          <w:ilvl w:val="0"/>
          <w:numId w:val="1"/>
        </w:numPr>
      </w:pPr>
      <w:r>
        <w:t>Evne å være realistisk på egne målsetninger</w:t>
      </w:r>
    </w:p>
    <w:p w14:paraId="35ECB5F1" w14:textId="77777777" w:rsidR="007C3633" w:rsidRDefault="007C3633" w:rsidP="009521E3">
      <w:pPr>
        <w:pStyle w:val="ListParagraph"/>
        <w:numPr>
          <w:ilvl w:val="0"/>
          <w:numId w:val="1"/>
        </w:numPr>
      </w:pPr>
      <w:r>
        <w:t>Like å samarbeide og jobbe under press</w:t>
      </w:r>
    </w:p>
    <w:p w14:paraId="550CA642" w14:textId="77777777" w:rsidR="007C3633" w:rsidRDefault="007C3633" w:rsidP="007C3633"/>
    <w:p w14:paraId="6153054C" w14:textId="77777777" w:rsidR="007C3633" w:rsidRDefault="007C3633" w:rsidP="007C3633">
      <w:pPr>
        <w:rPr>
          <w:i/>
        </w:rPr>
      </w:pPr>
      <w:r w:rsidRPr="007C3633">
        <w:rPr>
          <w:i/>
        </w:rPr>
        <w:t>Det er ikke noe krav til erfaring fra store arrangementer, men det er heller ingen ulempe!</w:t>
      </w:r>
    </w:p>
    <w:p w14:paraId="48FF0DD9" w14:textId="77777777" w:rsidR="007C3633" w:rsidRDefault="007C3633" w:rsidP="007C3633">
      <w:pPr>
        <w:rPr>
          <w:i/>
        </w:rPr>
      </w:pPr>
    </w:p>
    <w:p w14:paraId="7BC3247B" w14:textId="77777777" w:rsidR="007C3633" w:rsidRPr="007C3633" w:rsidRDefault="007C3633" w:rsidP="007C3633">
      <w:pPr>
        <w:rPr>
          <w:b/>
        </w:rPr>
      </w:pPr>
      <w:r w:rsidRPr="007C3633">
        <w:rPr>
          <w:b/>
        </w:rPr>
        <w:t>Aksjonsansvarlig:</w:t>
      </w:r>
    </w:p>
    <w:p w14:paraId="085B7D0C" w14:textId="77777777" w:rsidR="007C3633" w:rsidRDefault="007C3633" w:rsidP="007C3633">
      <w:r>
        <w:t>Aksjonsansvarlig har ansvar for planleggingen og gjennomføringen av Bergensrussens humanitæraksjon.</w:t>
      </w:r>
    </w:p>
    <w:p w14:paraId="38D8DA4D" w14:textId="77777777" w:rsidR="007C3633" w:rsidRDefault="007C3633" w:rsidP="007C3633"/>
    <w:p w14:paraId="723B8480" w14:textId="77777777" w:rsidR="007C3633" w:rsidRDefault="007C3633" w:rsidP="007C3633">
      <w:r>
        <w:t>Stillingskrav til aksjonsansvarlig:</w:t>
      </w:r>
    </w:p>
    <w:p w14:paraId="70571C1B" w14:textId="77777777" w:rsidR="007C3633" w:rsidRDefault="007C3633" w:rsidP="007C3633">
      <w:pPr>
        <w:pStyle w:val="ListParagraph"/>
        <w:numPr>
          <w:ilvl w:val="0"/>
          <w:numId w:val="1"/>
        </w:numPr>
      </w:pPr>
      <w:r>
        <w:t>Motiverende</w:t>
      </w:r>
    </w:p>
    <w:p w14:paraId="58DE3084" w14:textId="77777777" w:rsidR="007C3633" w:rsidRDefault="007C3633" w:rsidP="007C3633">
      <w:pPr>
        <w:pStyle w:val="ListParagraph"/>
        <w:numPr>
          <w:ilvl w:val="0"/>
          <w:numId w:val="1"/>
        </w:numPr>
      </w:pPr>
      <w:proofErr w:type="spellStart"/>
      <w:r>
        <w:t>Orgaisert</w:t>
      </w:r>
      <w:proofErr w:type="spellEnd"/>
    </w:p>
    <w:p w14:paraId="5EF829C5" w14:textId="77777777" w:rsidR="007C3633" w:rsidRDefault="007C3633" w:rsidP="007C3633">
      <w:pPr>
        <w:pStyle w:val="ListParagraph"/>
        <w:numPr>
          <w:ilvl w:val="0"/>
          <w:numId w:val="1"/>
        </w:numPr>
      </w:pPr>
      <w:r>
        <w:t xml:space="preserve">Idealistisk </w:t>
      </w:r>
    </w:p>
    <w:p w14:paraId="71674108" w14:textId="77777777" w:rsidR="007C3633" w:rsidRDefault="007C3633" w:rsidP="007C3633">
      <w:pPr>
        <w:pStyle w:val="ListParagraph"/>
        <w:numPr>
          <w:ilvl w:val="0"/>
          <w:numId w:val="1"/>
        </w:numPr>
      </w:pPr>
      <w:proofErr w:type="spellStart"/>
      <w:r>
        <w:t>Kristisk</w:t>
      </w:r>
      <w:proofErr w:type="spellEnd"/>
      <w:r>
        <w:t xml:space="preserve"> og realistisk</w:t>
      </w:r>
    </w:p>
    <w:p w14:paraId="2136C146" w14:textId="77777777" w:rsidR="007C3633" w:rsidRPr="007C3633" w:rsidRDefault="007C3633" w:rsidP="007C3633">
      <w:pPr>
        <w:pStyle w:val="ListParagraph"/>
        <w:numPr>
          <w:ilvl w:val="0"/>
          <w:numId w:val="1"/>
        </w:numPr>
      </w:pPr>
      <w:r>
        <w:t xml:space="preserve">Pågangsmot </w:t>
      </w:r>
      <w:bookmarkStart w:id="0" w:name="_GoBack"/>
      <w:bookmarkEnd w:id="0"/>
    </w:p>
    <w:sectPr w:rsidR="007C3633" w:rsidRPr="007C3633" w:rsidSect="00954A50">
      <w:headerReference w:type="default" r:id="rId8"/>
      <w:footerReference w:type="default" r:id="rId9"/>
      <w:pgSz w:w="11900" w:h="16840"/>
      <w:pgMar w:top="1089" w:right="1800" w:bottom="1440" w:left="1800" w:header="142"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8046D1" w14:textId="77777777" w:rsidR="009521E3" w:rsidRDefault="009521E3" w:rsidP="00954A50">
      <w:r>
        <w:separator/>
      </w:r>
    </w:p>
  </w:endnote>
  <w:endnote w:type="continuationSeparator" w:id="0">
    <w:p w14:paraId="749CE514" w14:textId="77777777" w:rsidR="009521E3" w:rsidRDefault="009521E3" w:rsidP="00954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B6E9AE" w14:textId="338C0A4D" w:rsidR="009521E3" w:rsidRDefault="009521E3" w:rsidP="00954A50">
    <w:pPr>
      <w:pStyle w:val="Footer"/>
      <w:jc w:val="center"/>
    </w:pPr>
    <w:r>
      <w:t xml:space="preserve">Russerådet i Hordaland </w:t>
    </w:r>
  </w:p>
  <w:p w14:paraId="1E73E838" w14:textId="77777777" w:rsidR="0026433C" w:rsidRDefault="0026433C" w:rsidP="00954A50">
    <w:pPr>
      <w:pStyle w:val="Footer"/>
      <w:jc w:val="center"/>
    </w:pPr>
  </w:p>
  <w:p w14:paraId="3EAF6CD0" w14:textId="77777777" w:rsidR="0026433C" w:rsidRDefault="0026433C"/>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A16D86" w14:textId="77777777" w:rsidR="009521E3" w:rsidRDefault="009521E3" w:rsidP="00954A50">
      <w:r>
        <w:separator/>
      </w:r>
    </w:p>
  </w:footnote>
  <w:footnote w:type="continuationSeparator" w:id="0">
    <w:p w14:paraId="07298DE5" w14:textId="77777777" w:rsidR="009521E3" w:rsidRDefault="009521E3" w:rsidP="00954A5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0631F7" w14:textId="77777777" w:rsidR="009521E3" w:rsidRDefault="009521E3" w:rsidP="00954A50">
    <w:pPr>
      <w:pStyle w:val="Header"/>
      <w:jc w:val="center"/>
    </w:pPr>
    <w:r>
      <w:rPr>
        <w:noProof/>
        <w:lang w:val="en-US"/>
      </w:rPr>
      <w:drawing>
        <wp:inline distT="0" distB="0" distL="0" distR="0" wp14:anchorId="3C5E9477" wp14:editId="137260A4">
          <wp:extent cx="939800" cy="105733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sserådetplain.jpg"/>
                  <pic:cNvPicPr/>
                </pic:nvPicPr>
                <pic:blipFill>
                  <a:blip r:embed="rId1">
                    <a:extLst>
                      <a:ext uri="{28A0092B-C50C-407E-A947-70E740481C1C}">
                        <a14:useLocalDpi xmlns:a14="http://schemas.microsoft.com/office/drawing/2010/main" val="0"/>
                      </a:ext>
                    </a:extLst>
                  </a:blip>
                  <a:stretch>
                    <a:fillRect/>
                  </a:stretch>
                </pic:blipFill>
                <pic:spPr>
                  <a:xfrm>
                    <a:off x="0" y="0"/>
                    <a:ext cx="941027" cy="1058713"/>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EA774A"/>
    <w:multiLevelType w:val="hybridMultilevel"/>
    <w:tmpl w:val="EECC9DD2"/>
    <w:lvl w:ilvl="0" w:tplc="5E80BC9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679A"/>
    <w:rsid w:val="0001641C"/>
    <w:rsid w:val="0026433C"/>
    <w:rsid w:val="0053395A"/>
    <w:rsid w:val="006D679A"/>
    <w:rsid w:val="007C3633"/>
    <w:rsid w:val="008649CD"/>
    <w:rsid w:val="009521E3"/>
    <w:rsid w:val="00954A50"/>
    <w:rsid w:val="00CB2F1C"/>
    <w:rsid w:val="00F71E9A"/>
    <w:rsid w:val="00FA6CED"/>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6696E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nb-NO"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4A50"/>
    <w:pPr>
      <w:tabs>
        <w:tab w:val="center" w:pos="4153"/>
        <w:tab w:val="right" w:pos="8306"/>
      </w:tabs>
    </w:pPr>
  </w:style>
  <w:style w:type="character" w:customStyle="1" w:styleId="HeaderChar">
    <w:name w:val="Header Char"/>
    <w:basedOn w:val="DefaultParagraphFont"/>
    <w:link w:val="Header"/>
    <w:uiPriority w:val="99"/>
    <w:rsid w:val="00954A50"/>
  </w:style>
  <w:style w:type="paragraph" w:styleId="Footer">
    <w:name w:val="footer"/>
    <w:basedOn w:val="Normal"/>
    <w:link w:val="FooterChar"/>
    <w:uiPriority w:val="99"/>
    <w:unhideWhenUsed/>
    <w:rsid w:val="00954A50"/>
    <w:pPr>
      <w:tabs>
        <w:tab w:val="center" w:pos="4153"/>
        <w:tab w:val="right" w:pos="8306"/>
      </w:tabs>
    </w:pPr>
  </w:style>
  <w:style w:type="character" w:customStyle="1" w:styleId="FooterChar">
    <w:name w:val="Footer Char"/>
    <w:basedOn w:val="DefaultParagraphFont"/>
    <w:link w:val="Footer"/>
    <w:uiPriority w:val="99"/>
    <w:rsid w:val="00954A50"/>
  </w:style>
  <w:style w:type="paragraph" w:styleId="BalloonText">
    <w:name w:val="Balloon Text"/>
    <w:basedOn w:val="Normal"/>
    <w:link w:val="BalloonTextChar"/>
    <w:uiPriority w:val="99"/>
    <w:semiHidden/>
    <w:unhideWhenUsed/>
    <w:rsid w:val="00954A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4A50"/>
    <w:rPr>
      <w:rFonts w:ascii="Lucida Grande" w:hAnsi="Lucida Grande" w:cs="Lucida Grande"/>
      <w:sz w:val="18"/>
      <w:szCs w:val="18"/>
    </w:rPr>
  </w:style>
  <w:style w:type="paragraph" w:styleId="ListParagraph">
    <w:name w:val="List Paragraph"/>
    <w:basedOn w:val="Normal"/>
    <w:uiPriority w:val="34"/>
    <w:qFormat/>
    <w:rsid w:val="006D679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nb-NO"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4A50"/>
    <w:pPr>
      <w:tabs>
        <w:tab w:val="center" w:pos="4153"/>
        <w:tab w:val="right" w:pos="8306"/>
      </w:tabs>
    </w:pPr>
  </w:style>
  <w:style w:type="character" w:customStyle="1" w:styleId="HeaderChar">
    <w:name w:val="Header Char"/>
    <w:basedOn w:val="DefaultParagraphFont"/>
    <w:link w:val="Header"/>
    <w:uiPriority w:val="99"/>
    <w:rsid w:val="00954A50"/>
  </w:style>
  <w:style w:type="paragraph" w:styleId="Footer">
    <w:name w:val="footer"/>
    <w:basedOn w:val="Normal"/>
    <w:link w:val="FooterChar"/>
    <w:uiPriority w:val="99"/>
    <w:unhideWhenUsed/>
    <w:rsid w:val="00954A50"/>
    <w:pPr>
      <w:tabs>
        <w:tab w:val="center" w:pos="4153"/>
        <w:tab w:val="right" w:pos="8306"/>
      </w:tabs>
    </w:pPr>
  </w:style>
  <w:style w:type="character" w:customStyle="1" w:styleId="FooterChar">
    <w:name w:val="Footer Char"/>
    <w:basedOn w:val="DefaultParagraphFont"/>
    <w:link w:val="Footer"/>
    <w:uiPriority w:val="99"/>
    <w:rsid w:val="00954A50"/>
  </w:style>
  <w:style w:type="paragraph" w:styleId="BalloonText">
    <w:name w:val="Balloon Text"/>
    <w:basedOn w:val="Normal"/>
    <w:link w:val="BalloonTextChar"/>
    <w:uiPriority w:val="99"/>
    <w:semiHidden/>
    <w:unhideWhenUsed/>
    <w:rsid w:val="00954A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4A50"/>
    <w:rPr>
      <w:rFonts w:ascii="Lucida Grande" w:hAnsi="Lucida Grande" w:cs="Lucida Grande"/>
      <w:sz w:val="18"/>
      <w:szCs w:val="18"/>
    </w:rPr>
  </w:style>
  <w:style w:type="paragraph" w:styleId="ListParagraph">
    <w:name w:val="List Paragraph"/>
    <w:basedOn w:val="Normal"/>
    <w:uiPriority w:val="34"/>
    <w:qFormat/>
    <w:rsid w:val="006D67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rikwiederstrm:Library:Application%20Support:Microsoft:Office:User%20Templates:My%20Templates:russera&#778;det_n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russerådet_ny.dotx</Template>
  <TotalTime>23</TotalTime>
  <Pages>2</Pages>
  <Words>436</Words>
  <Characters>2491</Characters>
  <Application>Microsoft Macintosh Word</Application>
  <DocSecurity>0</DocSecurity>
  <Lines>20</Lines>
  <Paragraphs>5</Paragraphs>
  <ScaleCrop>false</ScaleCrop>
  <Company/>
  <LinksUpToDate>false</LinksUpToDate>
  <CharactersWithSpaces>2922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Wiederstrøm</dc:creator>
  <cp:keywords/>
  <dc:description/>
  <cp:lastModifiedBy>Erik Wiederstrøm</cp:lastModifiedBy>
  <cp:revision>3</cp:revision>
  <dcterms:created xsi:type="dcterms:W3CDTF">2011-09-01T11:51:00Z</dcterms:created>
  <dcterms:modified xsi:type="dcterms:W3CDTF">2011-09-05T16:18:00Z</dcterms:modified>
</cp:coreProperties>
</file>